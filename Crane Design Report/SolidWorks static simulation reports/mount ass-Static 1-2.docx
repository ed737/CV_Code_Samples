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2A57F434" w14:textId="77777777" w:rsidTr="00A43A5B">
        <w:trPr>
          <w:cantSplit/>
          <w:trHeight w:val="4488"/>
        </w:trPr>
        <w:tc>
          <w:tcPr>
            <w:tcW w:w="6285" w:type="dxa"/>
          </w:tcPr>
          <w:p w14:paraId="54775962" w14:textId="77777777" w:rsidR="00F448BC" w:rsidRDefault="00362AB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51CE70" wp14:editId="48698BB5">
                  <wp:extent cx="3853815" cy="1457325"/>
                  <wp:effectExtent l="0" t="0" r="0" b="952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3DA1EAC2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1ACD9E0" w14:textId="77777777" w:rsidR="00B77317" w:rsidRPr="00CD1539" w:rsidRDefault="00362ABC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mount</w:t>
                  </w:r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ass</w:t>
                  </w:r>
                </w:p>
                <w:p w14:paraId="5F2F0E9C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2B506545" w14:textId="77777777" w:rsidR="00B77317" w:rsidRPr="00CD1539" w:rsidRDefault="00362ABC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Saturday, 25 May 2019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Edward Munns</w:t>
                  </w:r>
                </w:p>
                <w:p w14:paraId="4649D671" w14:textId="77777777" w:rsidR="00B77317" w:rsidRPr="00CD1539" w:rsidRDefault="00362ABC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19B486BE" w14:textId="77777777" w:rsidR="00B77317" w:rsidRPr="006A441F" w:rsidRDefault="00362ABC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603A7C19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07B7F61D" w14:textId="77777777" w:rsidR="00B77317" w:rsidRDefault="00362ABC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2B46ED9" w14:textId="05F305E8" w:rsidR="00362ABC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9712758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_Toc9712758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1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0D2EFC" w14:textId="7BA3F8E9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59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_Toc9712759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2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D03D35" w14:textId="659DA1C9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0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_Toc9712760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2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AC8F4EA" w14:textId="6F73593A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1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_Toc9712761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3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A68ACF9" w14:textId="2B6DC778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2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_Toc9712762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4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CC07896" w14:textId="3A6A8683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3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_Toc9712763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4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EDF122C" w14:textId="615D83A9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4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_Toc9712764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5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EC8E93E" w14:textId="3FF6C913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5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_Toc9712765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6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A8BF66" w14:textId="6636B34E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6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_Toc9712766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6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C377A9" w14:textId="736892B3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7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_Toc9712767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7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5D24C6F" w14:textId="1F4F03CE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8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_Toc9712768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8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FCB2772" w14:textId="7E36276D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69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_Toc9712769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8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B53A8C" w14:textId="7163307A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70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_Toc9712770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8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93E9B2" w14:textId="614FB3AA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71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_Toc9712771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9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792D88" w14:textId="0AA2335A" w:rsidR="00362ABC" w:rsidRDefault="00941E0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9712772" w:history="1">
                        <w:r w:rsidR="00362ABC" w:rsidRPr="00F95EBE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362ABC">
                          <w:rPr>
                            <w:noProof/>
                            <w:webHidden/>
                          </w:rPr>
                          <w:tab/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62ABC">
                          <w:rPr>
                            <w:noProof/>
                            <w:webHidden/>
                          </w:rPr>
                          <w:instrText xml:space="preserve"> PAGEREF _Toc9712772 \h </w:instrText>
                        </w:r>
                        <w:r w:rsidR="00362ABC">
                          <w:rPr>
                            <w:noProof/>
                            <w:webHidden/>
                          </w:rPr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62ABC">
                          <w:rPr>
                            <w:noProof/>
                            <w:webHidden/>
                          </w:rPr>
                          <w:t>11</w:t>
                        </w:r>
                        <w:r w:rsidR="00362AB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7695DA6" w14:textId="2D39851D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3EB7C045" w14:textId="77777777" w:rsidR="00F448BC" w:rsidRDefault="00F448BC" w:rsidP="00A5373F"/>
        </w:tc>
      </w:tr>
      <w:tr w:rsidR="00F448BC" w14:paraId="08B25858" w14:textId="77777777" w:rsidTr="00BE081A">
        <w:trPr>
          <w:cantSplit/>
          <w:trHeight w:val="3924"/>
        </w:trPr>
        <w:tc>
          <w:tcPr>
            <w:tcW w:w="6285" w:type="dxa"/>
          </w:tcPr>
          <w:p w14:paraId="0B404044" w14:textId="77777777" w:rsidR="00C27B5D" w:rsidRDefault="00362ABC" w:rsidP="00C27B5D">
            <w:pPr>
              <w:pStyle w:val="Heading1"/>
              <w:outlineLvl w:val="0"/>
            </w:pPr>
            <w:bookmarkStart w:id="0" w:name="_Toc9712758"/>
            <w:r>
              <w:t>Description</w:t>
            </w:r>
            <w:bookmarkEnd w:id="0"/>
          </w:p>
          <w:p w14:paraId="3AEE2E38" w14:textId="77777777" w:rsidR="00F448BC" w:rsidRPr="00E65D6E" w:rsidRDefault="00362ABC" w:rsidP="00FF408C">
            <w:r>
              <w:t>No Data</w:t>
            </w:r>
          </w:p>
        </w:tc>
        <w:tc>
          <w:tcPr>
            <w:tcW w:w="4713" w:type="dxa"/>
            <w:vMerge/>
          </w:tcPr>
          <w:p w14:paraId="5E6FF90D" w14:textId="77777777" w:rsidR="00F448BC" w:rsidRPr="00A33AA4" w:rsidRDefault="00F448BC" w:rsidP="00840CC7">
            <w:pPr>
              <w:pStyle w:val="TOC3"/>
            </w:pPr>
          </w:p>
        </w:tc>
      </w:tr>
    </w:tbl>
    <w:p w14:paraId="3CF3DBAB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4B3C856F" w14:textId="77777777" w:rsidTr="00DD03CF">
        <w:tc>
          <w:tcPr>
            <w:tcW w:w="11016" w:type="dxa"/>
          </w:tcPr>
          <w:p w14:paraId="723F15B2" w14:textId="77777777" w:rsidR="00343025" w:rsidRDefault="00362ABC" w:rsidP="00343025">
            <w:pPr>
              <w:pStyle w:val="Heading1"/>
              <w:outlineLvl w:val="0"/>
            </w:pPr>
            <w:bookmarkStart w:id="1" w:name="_Toc9712759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7930410D" w14:textId="77777777" w:rsidR="00A96F2C" w:rsidRDefault="00A96F2C" w:rsidP="00A96F2C"/>
        </w:tc>
      </w:tr>
    </w:tbl>
    <w:p w14:paraId="6BD7DAF3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1CD15B8B" w14:textId="77777777" w:rsidTr="00ED5A01">
        <w:tc>
          <w:tcPr>
            <w:tcW w:w="11016" w:type="dxa"/>
          </w:tcPr>
          <w:p w14:paraId="52F77E22" w14:textId="77777777" w:rsidR="00FF408C" w:rsidRDefault="00362ABC" w:rsidP="00FF408C">
            <w:pPr>
              <w:pStyle w:val="Heading1"/>
              <w:outlineLvl w:val="0"/>
            </w:pPr>
            <w:bookmarkStart w:id="5" w:name="_Toc9712760"/>
            <w:r>
              <w:t>Model Information</w:t>
            </w:r>
            <w:bookmarkEnd w:id="5"/>
          </w:p>
          <w:p w14:paraId="7BAEC0E1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12E3D1D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497653D0" w14:textId="77777777" w:rsidTr="00077EA0">
                    <w:tc>
                      <w:tcPr>
                        <w:tcW w:w="8640" w:type="dxa"/>
                      </w:tcPr>
                      <w:p w14:paraId="7A2A7278" w14:textId="710506F3" w:rsidR="00077EA0" w:rsidRDefault="00362ABC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8E88BD1" wp14:editId="56DCBB29">
                              <wp:extent cx="5349240" cy="2259330"/>
                              <wp:effectExtent l="0" t="0" r="3810" b="762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2593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B7A33E5" w14:textId="118ED79D" w:rsidR="00C16188" w:rsidRDefault="00362ABC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mount ass</w:t>
                  </w:r>
                </w:p>
                <w:p w14:paraId="7A25B027" w14:textId="653C6A16" w:rsidR="00C16188" w:rsidRDefault="00362ABC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7627008E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8F4E5F7" w14:textId="0791AA7F" w:rsidR="00C16188" w:rsidRPr="0044448A" w:rsidRDefault="00362ABC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080D1AD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4D40E5" w14:textId="7C790B46" w:rsidR="00C16188" w:rsidRDefault="00362ABC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BF6E08" w14:textId="3C0828BD" w:rsidR="00C16188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ECDE68" w14:textId="134A9E2B" w:rsidR="00C16188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1D09C8" w14:textId="6A14C958" w:rsidR="00C16188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62ABC" w14:paraId="2A6AEB01" w14:textId="77777777" w:rsidTr="00863D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CC8EFC" w14:textId="5C562065" w:rsidR="00362ABC" w:rsidRDefault="00362ABC" w:rsidP="00863D7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37965FAB" w14:textId="3338C9B3" w:rsidR="00362ABC" w:rsidRPr="0044448A" w:rsidRDefault="00362ABC" w:rsidP="00863D7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49EB65D" wp14:editId="67E930F3">
                        <wp:extent cx="1562735" cy="659765"/>
                        <wp:effectExtent l="0" t="0" r="0" b="698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659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E1025B" w14:textId="124BCF90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F599CB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Mass:2.95031 kg</w:t>
                  </w:r>
                </w:p>
                <w:p w14:paraId="09095F04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Volume:0.00037488 m^3</w:t>
                  </w:r>
                </w:p>
                <w:p w14:paraId="4E5E1D07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14:paraId="254F17A3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Weight:28.913 N</w:t>
                  </w:r>
                </w:p>
                <w:p w14:paraId="392431BA" w14:textId="0B8C6D70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B5CC1D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C:\Users\ed\Desktop\mech ass 3\backplate.SLDPRT</w:t>
                  </w:r>
                </w:p>
                <w:p w14:paraId="3C949027" w14:textId="6C643F29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21 00:48:18 2019</w:t>
                  </w:r>
                </w:p>
              </w:tc>
            </w:tr>
            <w:tr w:rsidR="00362ABC" w14:paraId="3955D4EA" w14:textId="77777777" w:rsidTr="00863D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C6601A" w14:textId="33D1E1C4" w:rsidR="00362ABC" w:rsidRDefault="00362ABC" w:rsidP="00863D7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6F619E02" w14:textId="4CFD0A2F" w:rsidR="00362ABC" w:rsidRPr="0044448A" w:rsidRDefault="00362ABC" w:rsidP="00863D7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27C8D0F" wp14:editId="440B95FF">
                        <wp:extent cx="1562735" cy="659765"/>
                        <wp:effectExtent l="0" t="0" r="0" b="698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659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F7A765" w14:textId="3B4CA903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BB9D30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Mass:0.614789 kg</w:t>
                  </w:r>
                </w:p>
                <w:p w14:paraId="2D7B0200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Volume:7.8118e-05 m^3</w:t>
                  </w:r>
                </w:p>
                <w:p w14:paraId="5B8F6B9A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14:paraId="6AF99EE8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Weight:6.02493 N</w:t>
                  </w:r>
                </w:p>
                <w:p w14:paraId="4DDD7A20" w14:textId="281FE750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BC0E4B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C:\Users\ed\Desktop\mech ass 4\cross bar.SLDPRT</w:t>
                  </w:r>
                </w:p>
                <w:p w14:paraId="44A2EC73" w14:textId="227D15DC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22 22:12:38 2019</w:t>
                  </w:r>
                </w:p>
              </w:tc>
            </w:tr>
            <w:tr w:rsidR="00362ABC" w14:paraId="762BE79E" w14:textId="77777777" w:rsidTr="00863D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D5E662" w14:textId="50CF5A3A" w:rsidR="00362ABC" w:rsidRDefault="00362ABC" w:rsidP="00863D7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14:paraId="24F3FB1F" w14:textId="00912E2D" w:rsidR="00362ABC" w:rsidRPr="0044448A" w:rsidRDefault="00362ABC" w:rsidP="00863D7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CA52B45" wp14:editId="7B0BB334">
                        <wp:extent cx="1562735" cy="659765"/>
                        <wp:effectExtent l="0" t="0" r="0" b="698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659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F58C9C" w14:textId="55D504C0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442264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Mass:1.55012 kg</w:t>
                  </w:r>
                </w:p>
                <w:p w14:paraId="7DEAB58C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Volume:0.000196965 m^3</w:t>
                  </w:r>
                </w:p>
                <w:p w14:paraId="308CEF41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14:paraId="477BE576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Weight:15.1911 N</w:t>
                  </w:r>
                </w:p>
                <w:p w14:paraId="6D2006EC" w14:textId="29C36163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2D17D4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C:\Users\ed\Desktop\mech ass 3\outrigger.SLDPRT</w:t>
                  </w:r>
                </w:p>
                <w:p w14:paraId="00B68C2A" w14:textId="1FF7F2AA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23 01:30:53 2019</w:t>
                  </w:r>
                </w:p>
              </w:tc>
            </w:tr>
            <w:tr w:rsidR="00362ABC" w14:paraId="56BFA1C7" w14:textId="77777777" w:rsidTr="00863D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6199BB" w14:textId="0F4A4614" w:rsidR="00362ABC" w:rsidRDefault="00362ABC" w:rsidP="00863D7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Cut-Extrude2</w:t>
                  </w:r>
                </w:p>
                <w:p w14:paraId="74534737" w14:textId="281B216A" w:rsidR="00362ABC" w:rsidRPr="0044448A" w:rsidRDefault="00362ABC" w:rsidP="00863D7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3DDA411" wp14:editId="031C8291">
                        <wp:extent cx="1562735" cy="659765"/>
                        <wp:effectExtent l="0" t="0" r="0" b="698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659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DFF03B" w14:textId="5433F71C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A9B864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Mass:1.55012 kg</w:t>
                  </w:r>
                </w:p>
                <w:p w14:paraId="5B358BF9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Volume:0.000196965 m^3</w:t>
                  </w:r>
                </w:p>
                <w:p w14:paraId="47C67F53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14:paraId="5CDAB22D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Weight:15.1911 N</w:t>
                  </w:r>
                </w:p>
                <w:p w14:paraId="5F0FECF6" w14:textId="250F73D0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B30AA4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C:\Users\ed\Desktop\mech ass 3\outrigger.SLDPRT</w:t>
                  </w:r>
                </w:p>
                <w:p w14:paraId="010277EE" w14:textId="4FAC2CA3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23 01:30:53 2019</w:t>
                  </w:r>
                </w:p>
              </w:tc>
            </w:tr>
            <w:tr w:rsidR="00362ABC" w14:paraId="372D415E" w14:textId="77777777" w:rsidTr="00863D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AE319A" w14:textId="12DA638C" w:rsidR="00362ABC" w:rsidRDefault="00362ABC" w:rsidP="00863D7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14:paraId="05B1ABE1" w14:textId="10084FC6" w:rsidR="00362ABC" w:rsidRPr="0044448A" w:rsidRDefault="00362ABC" w:rsidP="00863D7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9E90BF7" wp14:editId="1985C1DD">
                        <wp:extent cx="1562735" cy="659765"/>
                        <wp:effectExtent l="0" t="0" r="0" b="698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659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1B7C6E" w14:textId="5B4B6AD4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B9EC09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Mass:0.96055 kg</w:t>
                  </w:r>
                </w:p>
                <w:p w14:paraId="52605BB4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Volume:0.000122052 m^3</w:t>
                  </w:r>
                </w:p>
                <w:p w14:paraId="1BA6B5B7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14:paraId="4384B5EC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Weight:9.41339 N</w:t>
                  </w:r>
                </w:p>
                <w:p w14:paraId="15814974" w14:textId="6595EBD2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6D8639" w14:textId="77777777" w:rsidR="00362ABC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C:\Users\ed\Desktop\mech ass 4\top outrigger 2.SLDPRT</w:t>
                  </w:r>
                </w:p>
                <w:p w14:paraId="1BEB912E" w14:textId="17C30942" w:rsidR="00362ABC" w:rsidRPr="0044448A" w:rsidRDefault="00362ABC" w:rsidP="00863D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22 21:35:05 2019</w:t>
                  </w:r>
                </w:p>
              </w:tc>
            </w:tr>
            <w:tr w:rsidR="00C16188" w14:paraId="0443820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317AB4" w14:textId="28E7F068" w:rsidR="00C16188" w:rsidRDefault="00362ABC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14:paraId="2B3D3724" w14:textId="73E71F30" w:rsidR="004B3022" w:rsidRPr="0044448A" w:rsidRDefault="00362ABC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4A4753E" wp14:editId="14588FBF">
                        <wp:extent cx="1562735" cy="659765"/>
                        <wp:effectExtent l="0" t="0" r="0" b="698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659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791B32" w14:textId="12DD5AE0" w:rsidR="00C16188" w:rsidRPr="0044448A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C57E9A" w14:textId="77777777" w:rsidR="00362ABC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Mass:0.96055 kg</w:t>
                  </w:r>
                </w:p>
                <w:p w14:paraId="0A60128A" w14:textId="77777777" w:rsidR="00362ABC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Volume:0.000122052 m^3</w:t>
                  </w:r>
                </w:p>
                <w:p w14:paraId="6A9F1A23" w14:textId="77777777" w:rsidR="00362ABC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14:paraId="351167DC" w14:textId="77777777" w:rsidR="00362ABC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Weight:9.41339 N</w:t>
                  </w:r>
                </w:p>
                <w:p w14:paraId="4F153311" w14:textId="74BA95CA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5CC020" w14:textId="77777777" w:rsidR="00362ABC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C:\Users\ed\Desktop\mech ass 4\top outrigger 2.SLDPRT</w:t>
                  </w:r>
                </w:p>
                <w:p w14:paraId="7B54EE36" w14:textId="1243762D" w:rsidR="00C16188" w:rsidRPr="0044448A" w:rsidRDefault="00362AB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22 21:35:05 2019</w:t>
                  </w:r>
                </w:p>
              </w:tc>
            </w:tr>
          </w:tbl>
          <w:p w14:paraId="7250B234" w14:textId="6D520C24" w:rsidR="00FF408C" w:rsidRDefault="00FF408C" w:rsidP="00A96F2C"/>
        </w:tc>
      </w:tr>
    </w:tbl>
    <w:p w14:paraId="26B1B7A4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5E294F" w14:paraId="7355F744" w14:textId="77777777" w:rsidTr="005E294F">
        <w:tc>
          <w:tcPr>
            <w:tcW w:w="11016" w:type="dxa"/>
          </w:tcPr>
          <w:p w14:paraId="0ADEE7BF" w14:textId="033A9076" w:rsidR="00B35001" w:rsidRPr="00B35001" w:rsidRDefault="00362ABC" w:rsidP="00B35001">
            <w:pPr>
              <w:pStyle w:val="Heading1"/>
              <w:outlineLvl w:val="0"/>
            </w:pPr>
            <w:bookmarkStart w:id="6" w:name="_Toc9712761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72"/>
              <w:gridCol w:w="5249"/>
            </w:tblGrid>
            <w:tr w:rsidR="00B35001" w14:paraId="289D8BD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6D43B5" w14:textId="2F7E8EAD" w:rsidR="00B35001" w:rsidRDefault="00362ABC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CB4EDF" w14:textId="621CFCE8" w:rsidR="00B35001" w:rsidRDefault="00362AB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362ABC" w14:paraId="67144FE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533317" w14:textId="114B0A59" w:rsidR="00362ABC" w:rsidRDefault="00362ABC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DBC4AA" w14:textId="06D8BB3F" w:rsidR="00362ABC" w:rsidRDefault="00362AB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62ABC" w14:paraId="6A1ADE5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A7D86A" w14:textId="23D19F48" w:rsidR="00362ABC" w:rsidRDefault="00362ABC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2629B6" w14:textId="3BD8638D" w:rsidR="00362ABC" w:rsidRDefault="00362AB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62ABC" w14:paraId="5C8EF74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550D54" w14:textId="73B1103E" w:rsidR="00362ABC" w:rsidRDefault="00362ABC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ED2AC8" w14:textId="6AC9163A" w:rsidR="00362ABC" w:rsidRDefault="00362AB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62ABC" w14:paraId="5F8BC47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B08ED3" w14:textId="0FFCB54B" w:rsidR="00362ABC" w:rsidRDefault="00362ABC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643681" w14:textId="6CC3AA3A" w:rsidR="00362ABC" w:rsidRDefault="00362AB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62ABC" w14:paraId="486FD70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89A7AE" w14:textId="0599529C" w:rsidR="00362ABC" w:rsidRDefault="00362ABC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F2889D" w14:textId="6602D215" w:rsidR="00362ABC" w:rsidRDefault="00362AB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62ABC" w14:paraId="04AB724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1CD1B2" w14:textId="404AC117" w:rsidR="00362ABC" w:rsidRDefault="00362ABC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A58350" w14:textId="0EDE5FE8" w:rsidR="00362ABC" w:rsidRDefault="00362AB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62ABC" w14:paraId="16F7A7E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F3806F" w14:textId="35F0DB20" w:rsidR="00362ABC" w:rsidRDefault="00362ABC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92FCC2" w14:textId="741339C8" w:rsidR="00362ABC" w:rsidRDefault="00362AB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362ABC" w14:paraId="6535C9B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CC5831" w14:textId="5B88FA33" w:rsidR="00362ABC" w:rsidRDefault="00362ABC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6029F0" w14:textId="30F36C9E" w:rsidR="00362ABC" w:rsidRDefault="00362AB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62ABC" w14:paraId="7A1EEBC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9359E1" w14:textId="0F473BA9" w:rsidR="00362ABC" w:rsidRDefault="00362ABC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EBE78D" w14:textId="3AC86F47" w:rsidR="00362ABC" w:rsidRDefault="00362AB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62ABC" w14:paraId="58EBD8B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BF2F1E" w14:textId="6AE4AD6E" w:rsidR="00362ABC" w:rsidRDefault="00362ABC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7F3A4A" w14:textId="61DE3877" w:rsidR="00362ABC" w:rsidRDefault="00362AB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62ABC" w14:paraId="7A498BB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7FB7C3" w14:textId="7281FE30" w:rsidR="00362ABC" w:rsidRDefault="00362ABC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B985AA" w14:textId="00016A75" w:rsidR="00362ABC" w:rsidRDefault="00362AB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62ABC" w14:paraId="5941858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A805DE" w14:textId="41ABF45E" w:rsidR="00362ABC" w:rsidRDefault="00362ABC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F5FEEC" w14:textId="7CCA84B3" w:rsidR="00362ABC" w:rsidRDefault="00362AB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62ABC" w14:paraId="53CDF8E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7C9DEC" w14:textId="1FD20631" w:rsidR="00362ABC" w:rsidRDefault="00362ABC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C32E24" w14:textId="57444497" w:rsidR="00362ABC" w:rsidRDefault="00362AB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62ABC" w14:paraId="6B28969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CA209B" w14:textId="0F26A781" w:rsidR="00362ABC" w:rsidRDefault="00362ABC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51AB62" w14:textId="58F4C89E" w:rsidR="00362ABC" w:rsidRDefault="00362AB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62ABC" w14:paraId="392E19F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6EADE2" w14:textId="38A7679C" w:rsidR="00362ABC" w:rsidRDefault="00362ABC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11A685" w14:textId="093E92B5" w:rsidR="00362ABC" w:rsidRDefault="00362AB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62ABC" w14:paraId="33ADC9C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DB2C44" w14:textId="2D223B45" w:rsidR="00362ABC" w:rsidRDefault="00362ABC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3DFA08" w14:textId="1548A275" w:rsidR="00362ABC" w:rsidRDefault="00362AB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(C:\Users\ed\Desktop\mech ass 4)</w:t>
                  </w:r>
                </w:p>
              </w:tc>
            </w:tr>
          </w:tbl>
          <w:p w14:paraId="5C48E3BF" w14:textId="1652DAD3" w:rsidR="005E294F" w:rsidRDefault="005E294F" w:rsidP="00A96F2C"/>
        </w:tc>
      </w:tr>
      <w:bookmarkEnd w:id="2"/>
      <w:bookmarkEnd w:id="3"/>
      <w:bookmarkEnd w:id="4"/>
    </w:tbl>
    <w:p w14:paraId="43FBE696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F33129" w14:paraId="7104F5B3" w14:textId="77777777" w:rsidTr="00E80CD9">
        <w:tc>
          <w:tcPr>
            <w:tcW w:w="11016" w:type="dxa"/>
          </w:tcPr>
          <w:p w14:paraId="31C9DE23" w14:textId="69AF511E" w:rsidR="00F33129" w:rsidRPr="00B35001" w:rsidRDefault="00362ABC" w:rsidP="000A7C6B">
            <w:pPr>
              <w:pStyle w:val="Heading1"/>
              <w:outlineLvl w:val="0"/>
            </w:pPr>
            <w:bookmarkStart w:id="7" w:name="_Toc9712762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44"/>
              <w:gridCol w:w="5177"/>
            </w:tblGrid>
            <w:tr w:rsidR="00F33129" w14:paraId="574E83E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5BAFCB" w14:textId="6196F4AB" w:rsidR="00F33129" w:rsidRDefault="00362ABC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73D8BC" w14:textId="4D6365AD" w:rsidR="00F33129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62ABC" w14:paraId="33383EF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B73515" w14:textId="0FD51813" w:rsidR="00362ABC" w:rsidRDefault="00362ABC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7C3634" w14:textId="7D095229" w:rsidR="00362ABC" w:rsidRDefault="00362AB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62ABC" w14:paraId="182E360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99BE8B" w14:textId="3FDA50E0" w:rsidR="00362ABC" w:rsidRDefault="00362ABC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2FC890" w14:textId="355D8807" w:rsidR="00362ABC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62ABC" w14:paraId="7E141BE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922E59" w14:textId="64801B07" w:rsidR="00362ABC" w:rsidRDefault="00362ABC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08E3B2" w14:textId="2199C3C5" w:rsidR="00362ABC" w:rsidRDefault="00362AB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62ABC" w14:paraId="512B06C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E47D73" w14:textId="7AAF7C9E" w:rsidR="00362ABC" w:rsidRDefault="00362ABC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AD588D" w14:textId="394CBD6C" w:rsidR="00362ABC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17C16323" w14:textId="1C5BF9BC" w:rsidR="00F33129" w:rsidRDefault="00F33129" w:rsidP="000A7C6B"/>
        </w:tc>
      </w:tr>
    </w:tbl>
    <w:p w14:paraId="6652D8E0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11E00361" w14:textId="77777777" w:rsidTr="005273D5">
        <w:trPr>
          <w:trHeight w:val="4158"/>
        </w:trPr>
        <w:tc>
          <w:tcPr>
            <w:tcW w:w="11136" w:type="dxa"/>
          </w:tcPr>
          <w:p w14:paraId="1356E52A" w14:textId="7C00C369" w:rsidR="00E80CD9" w:rsidRPr="00AC3438" w:rsidRDefault="00362ABC" w:rsidP="000A7C6B">
            <w:pPr>
              <w:pStyle w:val="Heading1"/>
              <w:outlineLvl w:val="0"/>
            </w:pPr>
            <w:bookmarkStart w:id="8" w:name="_Toc9712763"/>
            <w:bookmarkStart w:id="9" w:name="_Toc243733144"/>
            <w:bookmarkStart w:id="10" w:name="_Toc245020112"/>
            <w:bookmarkStart w:id="11" w:name="_Toc245020144"/>
            <w:r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664CF58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A2434B" w14:textId="1F1730B5" w:rsidR="00E80CD9" w:rsidRPr="003E6C57" w:rsidRDefault="00362AB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FC4F36" w14:textId="3A169983" w:rsidR="00E80CD9" w:rsidRPr="003E6C57" w:rsidRDefault="00362AB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877C8F2" w14:textId="370D9E18" w:rsidR="00E80CD9" w:rsidRPr="003E6C57" w:rsidRDefault="00362AB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3A916B6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54733E3B" w14:textId="29D6D0E3" w:rsidR="00E80CD9" w:rsidRPr="00577134" w:rsidRDefault="00362AB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1185953" wp14:editId="0A7C2F10">
                        <wp:extent cx="1904365" cy="804545"/>
                        <wp:effectExtent l="0" t="0" r="635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804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1536178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274069" w14:textId="28A9029E" w:rsidR="00E80CD9" w:rsidRPr="00BE6656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DEFA53" w14:textId="10FC9C17" w:rsidR="00E80CD9" w:rsidRPr="00BE6656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AISI 1020 Steel, Cold Rolled</w:t>
                        </w:r>
                      </w:p>
                    </w:tc>
                  </w:tr>
                  <w:tr w:rsidR="00362ABC" w:rsidRPr="00577134" w14:paraId="04375D4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7927AF" w14:textId="5B0322D8" w:rsidR="00362ABC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F41786" w14:textId="225CAA70" w:rsidR="00362ABC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62ABC" w:rsidRPr="00577134" w14:paraId="39D3940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63B06F" w14:textId="04E233B3" w:rsidR="00362ABC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746F03" w14:textId="74E6101F" w:rsidR="00362ABC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62ABC" w:rsidRPr="00577134" w14:paraId="6036A76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FD1E15" w14:textId="2BC22691" w:rsidR="00362ABC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7817D1" w14:textId="524E48F7" w:rsidR="00362ABC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3.5e+08 N/m^2</w:t>
                        </w:r>
                      </w:p>
                    </w:tc>
                  </w:tr>
                  <w:tr w:rsidR="00362ABC" w:rsidRPr="00577134" w14:paraId="29C6FA1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D17309" w14:textId="5175F28A" w:rsidR="00362ABC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36F7A2" w14:textId="34E68754" w:rsidR="00362ABC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4.2e+08 N/m^2</w:t>
                        </w:r>
                      </w:p>
                    </w:tc>
                  </w:tr>
                  <w:tr w:rsidR="00362ABC" w:rsidRPr="00577134" w14:paraId="5C7CD0D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E84741" w14:textId="3B6565A8" w:rsidR="00362ABC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024E25" w14:textId="3BF9C0CA" w:rsidR="00362ABC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2.05e+11 N/m^2</w:t>
                        </w:r>
                      </w:p>
                    </w:tc>
                  </w:tr>
                  <w:tr w:rsidR="00362ABC" w:rsidRPr="00577134" w14:paraId="06AE0C5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FA5316" w14:textId="5E1B7F7A" w:rsidR="00362ABC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5241AA" w14:textId="5FF6556B" w:rsidR="00362ABC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362ABC" w:rsidRPr="00577134" w14:paraId="58B0CEA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7F9966" w14:textId="11F4FAC5" w:rsidR="00362ABC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2CD33E" w14:textId="7E451514" w:rsidR="00362ABC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7870 kg/m^3</w:t>
                        </w:r>
                      </w:p>
                    </w:tc>
                  </w:tr>
                  <w:tr w:rsidR="00362ABC" w:rsidRPr="00577134" w14:paraId="296447A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2A05FD" w14:textId="071DA105" w:rsidR="00362ABC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347B1F" w14:textId="16B6FE02" w:rsidR="00362ABC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8e+10 N/m^2</w:t>
                        </w:r>
                      </w:p>
                    </w:tc>
                  </w:tr>
                  <w:tr w:rsidR="00362ABC" w:rsidRPr="00577134" w14:paraId="5C43525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D8DA2C" w14:textId="1DB9CBD6" w:rsidR="00362ABC" w:rsidRDefault="00362AB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369D75" w14:textId="7BCDA57C" w:rsidR="00362ABC" w:rsidRDefault="00362AB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1.2e-05 /Kelvin</w:t>
                        </w:r>
                      </w:p>
                    </w:tc>
                  </w:tr>
                </w:tbl>
                <w:p w14:paraId="573038B4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23056A77" w14:textId="77777777" w:rsidR="00362ABC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backplate-1),</w:t>
                  </w:r>
                </w:p>
                <w:p w14:paraId="15BD27B7" w14:textId="77777777" w:rsidR="00362ABC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cross bar-1),</w:t>
                  </w:r>
                </w:p>
                <w:p w14:paraId="4195BDAC" w14:textId="77777777" w:rsidR="00362ABC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outrigger-1),</w:t>
                  </w:r>
                </w:p>
                <w:p w14:paraId="3FB720F3" w14:textId="77777777" w:rsidR="00362ABC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outrigger-2),</w:t>
                  </w:r>
                </w:p>
                <w:p w14:paraId="63AB3943" w14:textId="77777777" w:rsidR="00362ABC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top outrigger 2-1),</w:t>
                  </w:r>
                </w:p>
                <w:p w14:paraId="6FFC3BDC" w14:textId="3AC0A013" w:rsidR="00E80CD9" w:rsidRPr="00577134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top outrigger 2-2)</w:t>
                  </w:r>
                </w:p>
              </w:tc>
            </w:tr>
            <w:tr w:rsidR="00E80CD9" w:rsidRPr="000841BF" w14:paraId="300886BD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AD9C934" w14:textId="0BF2FC28" w:rsidR="00E80CD9" w:rsidRPr="000841BF" w:rsidRDefault="00362ABC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proofErr w:type="gram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proofErr w:type="gram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77945DD1" w14:textId="5D726BF2" w:rsidR="00E80CD9" w:rsidRDefault="00E80CD9" w:rsidP="000A7C6B"/>
        </w:tc>
      </w:tr>
    </w:tbl>
    <w:p w14:paraId="59EE5BCE" w14:textId="77777777" w:rsidR="005273D5" w:rsidRDefault="005273D5" w:rsidP="006518B5">
      <w:bookmarkStart w:id="12" w:name="_GoBack"/>
      <w:bookmarkEnd w:id="9"/>
      <w:bookmarkEnd w:id="10"/>
      <w:bookmarkEnd w:id="11"/>
      <w:bookmarkEnd w:id="12"/>
    </w:p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4649E4A7" w14:textId="77777777" w:rsidTr="00452CBC">
        <w:tc>
          <w:tcPr>
            <w:tcW w:w="11016" w:type="dxa"/>
          </w:tcPr>
          <w:p w14:paraId="2844D730" w14:textId="76CA96C1" w:rsidR="005273D5" w:rsidRPr="00AF1A58" w:rsidRDefault="00362ABC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3" w:name="_Toc9712764"/>
            <w:r>
              <w:rPr>
                <w:rStyle w:val="Strong"/>
              </w:rPr>
              <w:lastRenderedPageBreak/>
              <w:t>Loads and Fixtures</w:t>
            </w:r>
            <w:bookmarkEnd w:id="13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62ABC" w14:paraId="56F1F5CC" w14:textId="77777777" w:rsidTr="00F30DB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4000EBF" w14:textId="65D29FC4" w:rsidR="00362ABC" w:rsidRPr="004E282D" w:rsidRDefault="00362AB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142AC13" w14:textId="5531CEE7" w:rsidR="00362ABC" w:rsidRPr="004E282D" w:rsidRDefault="00362AB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D001352" w14:textId="632E928B" w:rsidR="00362ABC" w:rsidRPr="004E282D" w:rsidRDefault="00362AB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62ABC" w14:paraId="7209AE7B" w14:textId="77777777" w:rsidTr="00B077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1B6F781E" w14:textId="268D0105" w:rsidR="00362ABC" w:rsidRPr="00AD5FBA" w:rsidRDefault="00362AB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1E5FC4AF" w14:textId="7CDACCDA" w:rsidR="00362ABC" w:rsidRPr="006208CB" w:rsidRDefault="00362AB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0F1D003" wp14:editId="67978B8F">
                        <wp:extent cx="1772285" cy="74866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748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62ABC" w14:paraId="129938C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EB33CCB" w14:textId="7F72839D" w:rsidR="00362ABC" w:rsidRPr="00BE6656" w:rsidRDefault="00362ABC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D2FECB8" w14:textId="67301026" w:rsidR="00362ABC" w:rsidRPr="00154A1A" w:rsidRDefault="00362AB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62ABC" w14:paraId="211A747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C3FFE90" w14:textId="0EF1B226" w:rsidR="00362ABC" w:rsidRDefault="00362AB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E15B054" w14:textId="694C1DE4" w:rsidR="00362ABC" w:rsidRDefault="00362AB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1E8511D4" w14:textId="77777777" w:rsidR="00362ABC" w:rsidRPr="004C6DEB" w:rsidRDefault="00362ABC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B2E1DD5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787794EC" w14:textId="782F5D15" w:rsidR="003F154A" w:rsidRPr="003F154A" w:rsidRDefault="00362ABC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3F1FE27A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E9925D6" w14:textId="0B16CD83" w:rsidR="003F154A" w:rsidRDefault="00362AB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44D3F35" w14:textId="4027CE49" w:rsidR="003F154A" w:rsidRDefault="00362AB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27EC47F" w14:textId="713102A6" w:rsidR="003F154A" w:rsidRDefault="00362AB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44519DF" w14:textId="214873DF" w:rsidR="003F154A" w:rsidRDefault="00362AB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9FE62C4" w14:textId="42D541A9" w:rsidR="003F154A" w:rsidRDefault="00362AB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24D13424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5404407" w14:textId="0DD55D0A" w:rsidR="003F154A" w:rsidRDefault="00362AB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D7E94FD" w14:textId="4CA079FC" w:rsidR="003F154A" w:rsidRPr="00EF37BF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1575.5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C267C97" w14:textId="79AA022D" w:rsidR="003F154A" w:rsidRPr="00EF37BF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89.6161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B8655B1" w14:textId="0825004A" w:rsidR="003F154A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6.19888e-05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B9240EB" w14:textId="2C2EF94E" w:rsidR="003F154A" w:rsidRPr="00EF37BF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1578.04</w:t>
                        </w:r>
                      </w:p>
                    </w:tc>
                  </w:tr>
                  <w:tr w:rsidR="00935682" w14:paraId="03DA9A98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8CA0879" w14:textId="4D5EFCB5" w:rsidR="00935682" w:rsidRDefault="00362AB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9B3B0B2" w14:textId="437489C5" w:rsidR="00935682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D8E72FC" w14:textId="0A226838" w:rsidR="00935682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DDEA9D" w14:textId="0E88DC0C" w:rsidR="00935682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87E644C" w14:textId="211EFF41" w:rsidR="00935682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74696AAB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033B23AA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62ABC" w14:paraId="6653E84B" w14:textId="77777777" w:rsidTr="000D707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ED3D57A" w14:textId="66AA243F" w:rsidR="00362ABC" w:rsidRPr="004E282D" w:rsidRDefault="00362AB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FB15CF2" w14:textId="57843EEE" w:rsidR="00362ABC" w:rsidRPr="004E282D" w:rsidRDefault="00362AB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1CC5134" w14:textId="48BA4B5A" w:rsidR="00362ABC" w:rsidRPr="004E282D" w:rsidRDefault="00362AB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62ABC" w14:paraId="72E5EAFB" w14:textId="77777777" w:rsidTr="00362A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3C038320" w14:textId="7742619C" w:rsidR="00362ABC" w:rsidRPr="00F42DD1" w:rsidRDefault="00362AB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Gravity-1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6DCA4275" w14:textId="5D75E943" w:rsidR="00362ABC" w:rsidRPr="006208CB" w:rsidRDefault="00362AB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F8298C4" wp14:editId="05D103AE">
                        <wp:extent cx="1907540" cy="80581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805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62ABC" w14:paraId="48FB0C2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317A1BE" w14:textId="544D1921" w:rsidR="00362ABC" w:rsidRPr="00BE6656" w:rsidRDefault="00362ABC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CA4CA8B" w14:textId="2CC9EDDE" w:rsidR="00362ABC" w:rsidRPr="00B77EA3" w:rsidRDefault="00362AB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362ABC" w14:paraId="6EF642F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A5EC305" w14:textId="7874D7D2" w:rsidR="00362ABC" w:rsidRDefault="00362AB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06C89FB" w14:textId="3588937E" w:rsidR="00362ABC" w:rsidRDefault="00362AB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0  0</w:t>
                        </w:r>
                        <w:proofErr w:type="gramEnd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-9.81</w:t>
                        </w:r>
                      </w:p>
                    </w:tc>
                  </w:tr>
                  <w:tr w:rsidR="00362ABC" w14:paraId="7D61E00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C32F6F3" w14:textId="2EDC1275" w:rsidR="00362ABC" w:rsidRDefault="00362AB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A38BAC4" w14:textId="4BBCE90C" w:rsidR="00362ABC" w:rsidRDefault="00362AB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m/s^2</w:t>
                        </w:r>
                      </w:p>
                    </w:tc>
                  </w:tr>
                </w:tbl>
                <w:p w14:paraId="4D4BE03A" w14:textId="77777777" w:rsidR="00362ABC" w:rsidRDefault="00362AB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62ABC" w14:paraId="72392BAD" w14:textId="77777777" w:rsidTr="00863D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E78850C" w14:textId="6134E2C7" w:rsidR="00362ABC" w:rsidRPr="00F42DD1" w:rsidRDefault="00362ABC" w:rsidP="00863D7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095018A" w14:textId="430FE297" w:rsidR="00362ABC" w:rsidRPr="006208CB" w:rsidRDefault="00362ABC" w:rsidP="00863D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374960B" wp14:editId="2DB2D6BA">
                        <wp:extent cx="1907540" cy="80581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805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62ABC" w14:paraId="32A88D78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F68DF6E" w14:textId="17A90A1D" w:rsidR="00362ABC" w:rsidRPr="00BE6656" w:rsidRDefault="00362ABC" w:rsidP="00863D76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5503FB3" w14:textId="4AF5B069" w:rsidR="00362ABC" w:rsidRPr="00B77EA3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8 edge(s)</w:t>
                        </w:r>
                      </w:p>
                    </w:tc>
                  </w:tr>
                  <w:tr w:rsidR="00362ABC" w14:paraId="446A9ECA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6EF0026" w14:textId="495A7B7B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9E57FF5" w14:textId="2F3FFE31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62ABC" w14:paraId="03FBC6BD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CC7A344" w14:textId="6D03E214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1CF2CF1" w14:textId="49050A8C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-816.37 N</w:t>
                        </w:r>
                      </w:p>
                    </w:tc>
                  </w:tr>
                </w:tbl>
                <w:p w14:paraId="07480D76" w14:textId="77777777" w:rsidR="00362ABC" w:rsidRDefault="00362ABC" w:rsidP="00863D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62ABC" w14:paraId="0768D4DD" w14:textId="77777777" w:rsidTr="00863D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64D7473" w14:textId="00AAB269" w:rsidR="00362ABC" w:rsidRPr="00F42DD1" w:rsidRDefault="00362ABC" w:rsidP="00863D7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4792922" w14:textId="779347D4" w:rsidR="00362ABC" w:rsidRPr="006208CB" w:rsidRDefault="00362ABC" w:rsidP="00863D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8377714" wp14:editId="176E4BF0">
                        <wp:extent cx="1907540" cy="80581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805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62ABC" w14:paraId="2133DF14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72BD086" w14:textId="7F947312" w:rsidR="00362ABC" w:rsidRPr="00BE6656" w:rsidRDefault="00362ABC" w:rsidP="00863D76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6EB6FFB" w14:textId="7D0F6A9A" w:rsidR="00362ABC" w:rsidRPr="00B77EA3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8 edge(s)</w:t>
                        </w:r>
                      </w:p>
                    </w:tc>
                  </w:tr>
                  <w:tr w:rsidR="00362ABC" w14:paraId="68778E72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2430D1C" w14:textId="4DA0A6BF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15AEE60" w14:textId="2729C67A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62ABC" w14:paraId="1CC560A3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764DB5" w14:textId="5B191B5D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8FE15D" w14:textId="6D3BA9EE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320.69 N</w:t>
                        </w:r>
                      </w:p>
                    </w:tc>
                  </w:tr>
                </w:tbl>
                <w:p w14:paraId="5E01D582" w14:textId="77777777" w:rsidR="00362ABC" w:rsidRDefault="00362ABC" w:rsidP="00863D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62ABC" w14:paraId="65EDCF20" w14:textId="77777777" w:rsidTr="00863D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BBAE6B1" w14:textId="1A370F52" w:rsidR="00362ABC" w:rsidRPr="00F42DD1" w:rsidRDefault="00362ABC" w:rsidP="00863D7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C310E49" w14:textId="75F070B8" w:rsidR="00362ABC" w:rsidRPr="006208CB" w:rsidRDefault="00362ABC" w:rsidP="00863D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4212AEC" wp14:editId="22627370">
                        <wp:extent cx="1907540" cy="805815"/>
                        <wp:effectExtent l="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805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62ABC" w14:paraId="6BBC6970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0FDD544" w14:textId="518C869C" w:rsidR="00362ABC" w:rsidRPr="00BE6656" w:rsidRDefault="00362ABC" w:rsidP="00863D76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4EB8E3C" w14:textId="1714E597" w:rsidR="00362ABC" w:rsidRPr="00B77EA3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edge(s)</w:t>
                        </w:r>
                      </w:p>
                    </w:tc>
                  </w:tr>
                  <w:tr w:rsidR="00362ABC" w14:paraId="5AED38EE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694E640" w14:textId="59ADE717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9520741" w14:textId="7F873505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62ABC" w14:paraId="41802E5E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D842991" w14:textId="6D7FB20D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23B8C40" w14:textId="56DE8EC3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-414.26 N</w:t>
                        </w:r>
                      </w:p>
                    </w:tc>
                  </w:tr>
                </w:tbl>
                <w:p w14:paraId="3625DF21" w14:textId="77777777" w:rsidR="00362ABC" w:rsidRDefault="00362ABC" w:rsidP="00863D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62ABC" w14:paraId="2A251BDC" w14:textId="77777777" w:rsidTr="00863D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F2FEC2B" w14:textId="30554E5D" w:rsidR="00362ABC" w:rsidRPr="00F42DD1" w:rsidRDefault="00362ABC" w:rsidP="00863D7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Force-4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1C841CE4" w14:textId="348991D6" w:rsidR="00362ABC" w:rsidRPr="006208CB" w:rsidRDefault="00362ABC" w:rsidP="00863D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CAC9403" wp14:editId="32608225">
                        <wp:extent cx="1907540" cy="805815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805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62ABC" w14:paraId="565F94C9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35526A1" w14:textId="731AB1A6" w:rsidR="00362ABC" w:rsidRPr="00BE6656" w:rsidRDefault="00362ABC" w:rsidP="00863D76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4B7B31F" w14:textId="621E355F" w:rsidR="00362ABC" w:rsidRPr="00B77EA3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edge(s)</w:t>
                        </w:r>
                      </w:p>
                    </w:tc>
                  </w:tr>
                  <w:tr w:rsidR="00362ABC" w14:paraId="7F04FF87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8C4946E" w14:textId="7DCBEA28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87F1993" w14:textId="12E2F426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62ABC" w14:paraId="4D5AA223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C54E719" w14:textId="290B0390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0328665" w14:textId="269485E7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-425 N</w:t>
                        </w:r>
                      </w:p>
                    </w:tc>
                  </w:tr>
                </w:tbl>
                <w:p w14:paraId="2BDBCBC5" w14:textId="77777777" w:rsidR="00362ABC" w:rsidRDefault="00362ABC" w:rsidP="00863D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4AB614D4" w14:textId="533A6F64" w:rsidR="005273D5" w:rsidRDefault="005273D5" w:rsidP="000A7C6B">
            <w:pPr>
              <w:rPr>
                <w:rStyle w:val="Strong"/>
              </w:rPr>
            </w:pPr>
          </w:p>
        </w:tc>
      </w:tr>
    </w:tbl>
    <w:p w14:paraId="1BD5BA21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159F8A73" w14:textId="77777777" w:rsidTr="005B3D16">
        <w:tc>
          <w:tcPr>
            <w:tcW w:w="11016" w:type="dxa"/>
          </w:tcPr>
          <w:p w14:paraId="71524732" w14:textId="1A52E3D7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4" w:name="_Toc9712765"/>
            <w:r w:rsidR="00362ABC">
              <w:t>Connector Definitions</w:t>
            </w:r>
            <w:bookmarkEnd w:id="14"/>
          </w:p>
          <w:p w14:paraId="7C8246BE" w14:textId="77777777" w:rsidR="00132707" w:rsidRPr="006960B7" w:rsidRDefault="00132707" w:rsidP="000A7C6B"/>
          <w:tbl>
            <w:tblPr>
              <w:tblStyle w:val="LightList-Accent2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95"/>
              <w:gridCol w:w="4276"/>
              <w:gridCol w:w="3383"/>
            </w:tblGrid>
            <w:tr w:rsidR="005B3D16" w14:paraId="633FFE6A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2CE0D159" w14:textId="21FB8B19" w:rsidR="005B3D16" w:rsidRPr="004E282D" w:rsidRDefault="00362ABC" w:rsidP="00AB7ED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Name</w:t>
                  </w:r>
                </w:p>
              </w:tc>
              <w:tc>
                <w:tcPr>
                  <w:tcW w:w="4276" w:type="dxa"/>
                  <w:tcBorders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47CC1395" w14:textId="7A0FCDA7" w:rsidR="005B3D16" w:rsidRPr="004E282D" w:rsidRDefault="00362ABC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383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7B180335" w14:textId="0FC329D9" w:rsidR="005B3D16" w:rsidRPr="004E282D" w:rsidRDefault="00362ABC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Image</w:t>
                  </w:r>
                </w:p>
              </w:tc>
            </w:tr>
            <w:tr w:rsidR="005B3D16" w14:paraId="18923411" w14:textId="77777777" w:rsidTr="00362A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29101395" w14:textId="407DED08" w:rsidR="005B3D16" w:rsidRPr="00F42DD1" w:rsidRDefault="00362ABC" w:rsidP="00AB7ED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Connector-1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485382" w14:paraId="373DDDFA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8CC0442" w14:textId="71C18F1E" w:rsidR="00485382" w:rsidRPr="00BE6656" w:rsidRDefault="00362ABC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5CC3C9A" w14:textId="299C6BE2" w:rsidR="00485382" w:rsidRPr="00154A1A" w:rsidRDefault="00362AB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62ABC" w14:paraId="520DD19F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10FC56E" w14:textId="772FA05E" w:rsidR="00362ABC" w:rsidRDefault="00362AB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515D80B" w14:textId="79282DA8" w:rsidR="00362ABC" w:rsidRDefault="00362AB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14:paraId="5B798760" w14:textId="77777777" w:rsidR="00485382" w:rsidRPr="006208CB" w:rsidRDefault="00485382" w:rsidP="0048538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5B3D16" w14:paraId="45BA0A3E" w14:textId="77777777" w:rsidTr="005B3D16">
                    <w:tc>
                      <w:tcPr>
                        <w:tcW w:w="3168" w:type="dxa"/>
                        <w:vAlign w:val="center"/>
                        <w:hideMark/>
                      </w:tcPr>
                      <w:p w14:paraId="604B599F" w14:textId="124F8D9A" w:rsidR="005B3D16" w:rsidRPr="00F42DD1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10F8079E" wp14:editId="22C8DE4C">
                              <wp:extent cx="1874520" cy="791845"/>
                              <wp:effectExtent l="0" t="0" r="0" b="8255"/>
                              <wp:docPr id="18" name="Picture 18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" name=""/>
                                      <pic:cNvPicPr/>
                                    </pic:nvPicPr>
                                    <pic:blipFill>
                                      <a:blip r:embed="rId2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7918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5B3D16" w14:paraId="4BC07AA3" w14:textId="77777777" w:rsidTr="005B3D1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14:paraId="0D27D26E" w14:textId="4446E19F" w:rsidR="005B3D16" w:rsidRPr="004E282D" w:rsidRDefault="00362ABC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Connector-1</w:t>
                        </w:r>
                      </w:p>
                    </w:tc>
                  </w:tr>
                </w:tbl>
                <w:p w14:paraId="322D8D4B" w14:textId="77777777" w:rsidR="005B3D16" w:rsidRDefault="005B3D1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62ABC" w14:paraId="226F883D" w14:textId="77777777" w:rsidTr="00863D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14:paraId="765E3E7E" w14:textId="36C054F0" w:rsidR="00362ABC" w:rsidRPr="00F42DD1" w:rsidRDefault="00362ABC" w:rsidP="00863D7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Connector-2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62ABC" w14:paraId="2FF6356C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89056AC" w14:textId="62263B98" w:rsidR="00362ABC" w:rsidRPr="00BE6656" w:rsidRDefault="00362ABC" w:rsidP="00863D76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459B15D" w14:textId="6FC90F4E" w:rsidR="00362ABC" w:rsidRPr="00154A1A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62ABC" w14:paraId="677E50D4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90821DD" w14:textId="73EFC089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8080A41" w14:textId="4FBA3AB5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14:paraId="136C34CC" w14:textId="77777777" w:rsidR="00362ABC" w:rsidRPr="006208CB" w:rsidRDefault="00362ABC" w:rsidP="00863D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62ABC" w14:paraId="559A43D8" w14:textId="77777777" w:rsidTr="00863D76">
                    <w:tc>
                      <w:tcPr>
                        <w:tcW w:w="3168" w:type="dxa"/>
                        <w:vAlign w:val="center"/>
                        <w:hideMark/>
                      </w:tcPr>
                      <w:p w14:paraId="3932314E" w14:textId="000F8B5C" w:rsidR="00362ABC" w:rsidRPr="00F42DD1" w:rsidRDefault="00362ABC" w:rsidP="00863D76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6F61F813" wp14:editId="7DB749A4">
                              <wp:extent cx="1874520" cy="791845"/>
                              <wp:effectExtent l="0" t="0" r="0" b="8255"/>
                              <wp:docPr id="19" name="Picture 19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" name="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7918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62ABC" w14:paraId="46FB806A" w14:textId="77777777" w:rsidTr="00863D7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14:paraId="1A298C63" w14:textId="07652E82" w:rsidR="00362ABC" w:rsidRPr="004E282D" w:rsidRDefault="00362ABC" w:rsidP="00863D76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Connector-2</w:t>
                        </w:r>
                      </w:p>
                    </w:tc>
                  </w:tr>
                </w:tbl>
                <w:p w14:paraId="397A432B" w14:textId="77777777" w:rsidR="00362ABC" w:rsidRDefault="00362ABC" w:rsidP="00863D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62ABC" w14:paraId="4BA4035C" w14:textId="77777777" w:rsidTr="00863D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14:paraId="2BCA47CE" w14:textId="120D884E" w:rsidR="00362ABC" w:rsidRPr="00F42DD1" w:rsidRDefault="00362ABC" w:rsidP="00863D7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Connector-3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62ABC" w14:paraId="31AEF7E3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A3173CB" w14:textId="343A76CE" w:rsidR="00362ABC" w:rsidRPr="00BE6656" w:rsidRDefault="00362ABC" w:rsidP="00863D76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633F0F0" w14:textId="41EC8298" w:rsidR="00362ABC" w:rsidRPr="00154A1A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62ABC" w14:paraId="2F92743D" w14:textId="77777777" w:rsidTr="00863D7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E365EA3" w14:textId="208225BF" w:rsidR="00362ABC" w:rsidRDefault="00362ABC" w:rsidP="00863D7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6D9760C" w14:textId="3BEEE535" w:rsidR="00362ABC" w:rsidRDefault="00362ABC" w:rsidP="00863D7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14:paraId="20688AFF" w14:textId="77777777" w:rsidR="00362ABC" w:rsidRPr="006208CB" w:rsidRDefault="00362ABC" w:rsidP="00863D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62ABC" w14:paraId="21CC8000" w14:textId="77777777" w:rsidTr="00863D76">
                    <w:tc>
                      <w:tcPr>
                        <w:tcW w:w="3168" w:type="dxa"/>
                        <w:vAlign w:val="center"/>
                        <w:hideMark/>
                      </w:tcPr>
                      <w:p w14:paraId="65A90FB5" w14:textId="11AA2127" w:rsidR="00362ABC" w:rsidRPr="00F42DD1" w:rsidRDefault="00362ABC" w:rsidP="00863D76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46C68054" wp14:editId="48C6DE72">
                              <wp:extent cx="1874520" cy="791845"/>
                              <wp:effectExtent l="0" t="0" r="0" b="8255"/>
                              <wp:docPr id="20" name="Picture 20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" name=""/>
                                      <pic:cNvPicPr/>
                                    </pic:nvPicPr>
                                    <pic:blipFill>
                                      <a:blip r:embed="rId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7918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62ABC" w14:paraId="5A2729E6" w14:textId="77777777" w:rsidTr="00863D7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14:paraId="3D575365" w14:textId="7FF61F36" w:rsidR="00362ABC" w:rsidRPr="004E282D" w:rsidRDefault="00362ABC" w:rsidP="00863D76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Connector-3</w:t>
                        </w:r>
                      </w:p>
                    </w:tc>
                  </w:tr>
                </w:tbl>
                <w:p w14:paraId="2B7F3F16" w14:textId="77777777" w:rsidR="00362ABC" w:rsidRDefault="00362ABC" w:rsidP="00863D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BE41E08" w14:textId="77777777" w:rsidR="00132707" w:rsidRDefault="00132707" w:rsidP="000A7C6B"/>
          <w:p w14:paraId="3960F90A" w14:textId="03D01E3B" w:rsidR="00EF37BF" w:rsidRPr="009C0A33" w:rsidRDefault="00EF37BF" w:rsidP="000A7C6B"/>
          <w:p w14:paraId="61E006C9" w14:textId="77777777" w:rsidR="000F2729" w:rsidRDefault="000F2729" w:rsidP="000A7C6B"/>
          <w:p w14:paraId="6A7138D7" w14:textId="62247B2C" w:rsidR="00E12C21" w:rsidRDefault="00E12C21" w:rsidP="000A7C6B"/>
          <w:p w14:paraId="7379758D" w14:textId="29BD3C58" w:rsidR="00132707" w:rsidRDefault="00132707" w:rsidP="000A7C6B"/>
        </w:tc>
      </w:tr>
    </w:tbl>
    <w:p w14:paraId="248F2ABB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5CE37C4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3E9B8BC" w14:textId="45B21336" w:rsidR="00104BD8" w:rsidRDefault="00362ABC" w:rsidP="00362ABC">
            <w:pPr>
              <w:pStyle w:val="Heading1"/>
              <w:outlineLvl w:val="0"/>
            </w:pPr>
            <w:bookmarkStart w:id="15" w:name="_Toc9712766"/>
            <w:r>
              <w:t>Contact Information</w:t>
            </w:r>
            <w:bookmarkEnd w:id="15"/>
          </w:p>
          <w:p w14:paraId="7860DECF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2897BA7C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509539" w14:textId="498D3A86" w:rsidR="002B4DE8" w:rsidRDefault="00362ABC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9798672" w14:textId="227EC73C" w:rsidR="002B4DE8" w:rsidRDefault="00362AB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279BFB" w14:textId="51B99AD8" w:rsidR="002B4DE8" w:rsidRDefault="00362AB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56113FD0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D9F9C4" w14:textId="46F4795F" w:rsidR="002B4DE8" w:rsidRPr="00211C62" w:rsidRDefault="00362ABC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84FC26C" w14:textId="3C510B64" w:rsidR="002B4DE8" w:rsidRPr="000B04D4" w:rsidRDefault="00362ABC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C2ED313" wp14:editId="03B937D7">
                        <wp:extent cx="2445385" cy="1032510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032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77DA70F7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6E28A7E" w14:textId="5A93FA52" w:rsidR="0017091B" w:rsidRPr="00BE6656" w:rsidRDefault="00362ABC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BE7D4C6" w14:textId="79F71565" w:rsidR="0017091B" w:rsidRPr="00BE6656" w:rsidRDefault="00362AB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362ABC" w14:paraId="67CAC788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E036576" w14:textId="695598FA" w:rsidR="00362ABC" w:rsidRDefault="00362ABC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3582687" w14:textId="13DA903B" w:rsidR="00362ABC" w:rsidRDefault="00362AB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362ABC" w14:paraId="173EFB04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9C9361" w14:textId="66308059" w:rsidR="00362ABC" w:rsidRDefault="00362ABC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1CED7F1" w14:textId="6DB8C380" w:rsidR="00362ABC" w:rsidRDefault="00362AB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122CA70C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63A65D4F" w14:textId="13C5A465" w:rsidR="00104BD8" w:rsidRDefault="00104BD8" w:rsidP="000A7C6B">
            <w:pPr>
              <w:rPr>
                <w:rStyle w:val="A3"/>
              </w:rPr>
            </w:pPr>
          </w:p>
          <w:p w14:paraId="00569CE9" w14:textId="77777777" w:rsidR="00104BD8" w:rsidRDefault="00104BD8" w:rsidP="000A7C6B"/>
        </w:tc>
      </w:tr>
    </w:tbl>
    <w:p w14:paraId="233E189F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3DC5CDF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043595F" w14:textId="64C527CE" w:rsidR="00A61A59" w:rsidRDefault="00362ABC" w:rsidP="000A7C6B">
            <w:pPr>
              <w:pStyle w:val="Heading1"/>
              <w:outlineLvl w:val="0"/>
            </w:pPr>
            <w:bookmarkStart w:id="16" w:name="_Toc9712767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75F3FCF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C853BF" w14:textId="3FC954AC" w:rsidR="00A9531D" w:rsidRDefault="00362ABC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41B61A" w14:textId="1643697C" w:rsidR="00A9531D" w:rsidRDefault="00362AB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62ABC" w14:paraId="6C18ECD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D17B5F" w14:textId="134418E8" w:rsidR="00362ABC" w:rsidRDefault="00362ABC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76D010" w14:textId="367C335B" w:rsidR="00362ABC" w:rsidRDefault="00362AB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62ABC" w14:paraId="4C6F2F3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1EC41E" w14:textId="60723979" w:rsidR="00362ABC" w:rsidRDefault="00362ABC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56BBCB" w14:textId="1913CC86" w:rsidR="00362ABC" w:rsidRDefault="00362AB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62ABC" w14:paraId="24E1254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1EFA9C" w14:textId="6C5EC550" w:rsidR="00362ABC" w:rsidRDefault="00362ABC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80FFC6" w14:textId="0AC48FB1" w:rsidR="00362ABC" w:rsidRDefault="00362AB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62ABC" w14:paraId="10DE3FE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6BEA90" w14:textId="3946F5A2" w:rsidR="00362ABC" w:rsidRDefault="00362ABC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126CA1" w14:textId="724A2AD4" w:rsidR="00362ABC" w:rsidRDefault="00362AB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362ABC" w14:paraId="74CAC43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3364CC" w14:textId="21D58928" w:rsidR="00362ABC" w:rsidRDefault="00362ABC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AEAA5F" w14:textId="17FB9907" w:rsidR="00362ABC" w:rsidRDefault="00362AB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15.998 mm</w:t>
                  </w:r>
                </w:p>
              </w:tc>
            </w:tr>
            <w:tr w:rsidR="00362ABC" w14:paraId="0745416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0C5AB2" w14:textId="06EA0D91" w:rsidR="00362ABC" w:rsidRDefault="00362ABC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0036DB" w14:textId="5C1739A8" w:rsidR="00362ABC" w:rsidRDefault="00362AB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0.799899 mm</w:t>
                  </w:r>
                </w:p>
              </w:tc>
            </w:tr>
            <w:tr w:rsidR="00362ABC" w14:paraId="012ADE4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FDD974" w14:textId="649EF923" w:rsidR="00362ABC" w:rsidRDefault="00362ABC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8BD9AF" w14:textId="41C8AF03" w:rsidR="00362ABC" w:rsidRDefault="00362AB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362ABC" w14:paraId="104C1E5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8B5020" w14:textId="53347E37" w:rsidR="00362ABC" w:rsidRDefault="00362ABC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8DBB03" w14:textId="1FDAEDEE" w:rsidR="00362ABC" w:rsidRDefault="00362AB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2C3CF47D" w14:textId="77777777" w:rsidR="00690657" w:rsidRDefault="00690657" w:rsidP="00690657"/>
          <w:p w14:paraId="397C2804" w14:textId="771FCF41" w:rsidR="00A9531D" w:rsidRPr="00690657" w:rsidRDefault="00362AB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3B844B4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17FBAA" w14:textId="2541AF40" w:rsidR="007107BE" w:rsidRDefault="00362ABC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1E9D46" w14:textId="1597C57B" w:rsidR="007107BE" w:rsidRDefault="00362AB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21477</w:t>
                  </w:r>
                </w:p>
              </w:tc>
            </w:tr>
            <w:tr w:rsidR="00362ABC" w14:paraId="74D00E6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82681A" w14:textId="6CC65C4A" w:rsidR="00362ABC" w:rsidRDefault="00362ABC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E07408" w14:textId="10CF63EB" w:rsidR="00362ABC" w:rsidRDefault="00362AB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10661</w:t>
                  </w:r>
                </w:p>
              </w:tc>
            </w:tr>
            <w:tr w:rsidR="00362ABC" w14:paraId="3DB16A9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0A10B8" w14:textId="5A531831" w:rsidR="00362ABC" w:rsidRDefault="00362ABC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30441B" w14:textId="40D3FAE0" w:rsidR="00362ABC" w:rsidRDefault="00362AB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37.638</w:t>
                  </w:r>
                </w:p>
              </w:tc>
            </w:tr>
            <w:tr w:rsidR="00362ABC" w14:paraId="7E77CE5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94FA70" w14:textId="5532BCC9" w:rsidR="00362ABC" w:rsidRDefault="00362ABC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588876" w14:textId="16815040" w:rsidR="00362ABC" w:rsidRDefault="00362AB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4.78</w:t>
                  </w:r>
                </w:p>
              </w:tc>
            </w:tr>
            <w:tr w:rsidR="00362ABC" w14:paraId="3620685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2312CB" w14:textId="144FE96A" w:rsidR="00362ABC" w:rsidRDefault="00362ABC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94CA45" w14:textId="58BA3B22" w:rsidR="00362ABC" w:rsidRDefault="00362AB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5.26</w:t>
                  </w:r>
                </w:p>
              </w:tc>
            </w:tr>
            <w:tr w:rsidR="00362ABC" w14:paraId="5770900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31E302" w14:textId="14515B5F" w:rsidR="00362ABC" w:rsidRDefault="00362ABC" w:rsidP="00C16188">
                  <w:r>
                    <w:t xml:space="preserve">% of distorted </w:t>
                  </w:r>
                  <w:proofErr w:type="gramStart"/>
                  <w:r>
                    <w:t>elements(</w:t>
                  </w:r>
                  <w:proofErr w:type="gramEnd"/>
                  <w:r>
                    <w:t>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DE690B" w14:textId="102AF94C" w:rsidR="00362ABC" w:rsidRDefault="00362AB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62ABC" w14:paraId="7705F45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190F22" w14:textId="3A7B7337" w:rsidR="00362ABC" w:rsidRDefault="00362ABC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665635" w14:textId="2CFFD515" w:rsidR="00362ABC" w:rsidRDefault="00362AB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362ABC" w14:paraId="5CF6C56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95EB6A" w14:textId="020070A4" w:rsidR="00362ABC" w:rsidRDefault="00362ABC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75381E" w14:textId="77777777" w:rsidR="00362ABC" w:rsidRDefault="00362AB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5B4E42A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5D492CF3" w14:textId="7C2E70B7" w:rsidR="00D803B1" w:rsidRDefault="00362ABC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CA70A2E" wp14:editId="1D7520F0">
                        <wp:extent cx="6711315" cy="253809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25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6757A2A" w14:textId="37DFB0C1" w:rsidR="00A61A59" w:rsidRPr="00F077CB" w:rsidRDefault="00A61A59" w:rsidP="000A7C6B"/>
        </w:tc>
      </w:tr>
    </w:tbl>
    <w:p w14:paraId="47E3B905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006779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63DBEC6" w14:textId="0171F4B4" w:rsidR="002C53F9" w:rsidRDefault="00362ABC" w:rsidP="000A7C6B">
            <w:pPr>
              <w:pStyle w:val="Heading1"/>
              <w:outlineLvl w:val="0"/>
            </w:pPr>
            <w:bookmarkStart w:id="17" w:name="_Toc9712768"/>
            <w:r>
              <w:lastRenderedPageBreak/>
              <w:t>Sensor Details</w:t>
            </w:r>
            <w:bookmarkEnd w:id="17"/>
          </w:p>
          <w:p w14:paraId="45D7B9FA" w14:textId="4CE234BE" w:rsidR="002C53F9" w:rsidRPr="00F077CB" w:rsidRDefault="00362ABC" w:rsidP="000A7C6B">
            <w:r>
              <w:t>No Data</w:t>
            </w:r>
          </w:p>
        </w:tc>
      </w:tr>
    </w:tbl>
    <w:p w14:paraId="13260E62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152E362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602801F" w14:textId="478934DE" w:rsidR="005F5B79" w:rsidRDefault="00362ABC" w:rsidP="000A7C6B">
            <w:pPr>
              <w:pStyle w:val="Heading1"/>
              <w:outlineLvl w:val="0"/>
            </w:pPr>
            <w:bookmarkStart w:id="18" w:name="_Toc9712769"/>
            <w:r>
              <w:t>Resultant Forces</w:t>
            </w:r>
            <w:bookmarkEnd w:id="18"/>
          </w:p>
          <w:p w14:paraId="18FA0770" w14:textId="164CBD42" w:rsidR="005F5B79" w:rsidRPr="000B04D4" w:rsidRDefault="00362ABC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22F5D633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FC23B6" w14:textId="78897F31" w:rsidR="005F5B79" w:rsidRDefault="00362ABC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5F2D6A8" w14:textId="0BC570CE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021C732" w14:textId="0D7FA910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AE38CAC" w14:textId="21B4633F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6989594" w14:textId="335A8473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6AF023E" w14:textId="4E172F9E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5905D4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C27158E" w14:textId="4DE16593" w:rsidR="005F5B79" w:rsidRPr="004D2956" w:rsidRDefault="00362AB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272B6D0" w14:textId="30853A85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5DC1550" w14:textId="75857213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1575.5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2A9066" w14:textId="20502E2C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89.6161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F2A04D" w14:textId="32980F50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6.19888e-05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4FC7E92" w14:textId="6A8AAB18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1578.04</w:t>
                  </w:r>
                </w:p>
              </w:tc>
            </w:tr>
          </w:tbl>
          <w:p w14:paraId="7E57A6D6" w14:textId="00ECC12C" w:rsidR="005F5B79" w:rsidRPr="000B04D4" w:rsidRDefault="00362ABC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7AE96E2D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3A86079" w14:textId="51080F86" w:rsidR="005F5B79" w:rsidRDefault="00362ABC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D89B7D4" w14:textId="58689142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75E30DB" w14:textId="2FDF3910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38530AD" w14:textId="471FFF55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7A94500" w14:textId="558A7B03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3C8D6E8" w14:textId="13BD930F" w:rsidR="005F5B79" w:rsidRDefault="00362AB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B2A5A5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834A3C4" w14:textId="3D4864EE" w:rsidR="005F5B79" w:rsidRPr="004D2956" w:rsidRDefault="00362AB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7B73F0" w14:textId="3E99815F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91BA0F2" w14:textId="219CE6B8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FA26D4" w14:textId="31933526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EB04E5C" w14:textId="3C9DFFD3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CBAF3DE" w14:textId="6ABF61CA" w:rsidR="005F5B79" w:rsidRPr="004D2956" w:rsidRDefault="00362AB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2D7F15A" w14:textId="77777777" w:rsidR="005F5B79" w:rsidRDefault="005F5B79" w:rsidP="000A7C6B"/>
        </w:tc>
      </w:tr>
      <w:tr w:rsidR="005F5B79" w14:paraId="51CE1051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582B107" w14:textId="7ECF0A84" w:rsidR="005F5B79" w:rsidRDefault="005F5B79" w:rsidP="000A7C6B">
            <w:bookmarkStart w:id="19" w:name="_Toc243733151"/>
            <w:bookmarkStart w:id="20" w:name="_Toc245020119"/>
            <w:bookmarkStart w:id="21" w:name="_Toc245020151"/>
          </w:p>
        </w:tc>
      </w:tr>
      <w:bookmarkEnd w:id="19"/>
      <w:bookmarkEnd w:id="20"/>
      <w:bookmarkEnd w:id="21"/>
    </w:tbl>
    <w:p w14:paraId="6954C4CC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14:paraId="776C334D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F8EF705" w14:textId="2B42A5C4" w:rsidR="0050542D" w:rsidRPr="00362ABC" w:rsidRDefault="00362ABC" w:rsidP="00362ABC">
            <w:pPr>
              <w:pStyle w:val="Heading1"/>
              <w:outlineLvl w:val="0"/>
            </w:pPr>
            <w:bookmarkStart w:id="22" w:name="_Toc9712770"/>
            <w:r>
              <w:t>Beams</w:t>
            </w:r>
            <w:bookmarkEnd w:id="22"/>
          </w:p>
          <w:p w14:paraId="2D88E2A9" w14:textId="798933B9" w:rsidR="00EC2432" w:rsidRDefault="00362ABC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0CF8FCDF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14:paraId="643D41A5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709C011" w14:textId="4A13DE93" w:rsidR="00EC2432" w:rsidRDefault="00362ABC" w:rsidP="000A7C6B">
            <w:pPr>
              <w:pStyle w:val="Heading1"/>
              <w:outlineLvl w:val="0"/>
            </w:pPr>
            <w:bookmarkStart w:id="23" w:name="_Toc9712771"/>
            <w:bookmarkStart w:id="24" w:name="_Toc243733152"/>
            <w:bookmarkStart w:id="25" w:name="_Toc245020120"/>
            <w:bookmarkStart w:id="26" w:name="_Toc245020152"/>
            <w:r>
              <w:lastRenderedPageBreak/>
              <w:t>Study Results</w:t>
            </w:r>
            <w:bookmarkEnd w:id="23"/>
          </w:p>
          <w:p w14:paraId="677CD2F5" w14:textId="43E53C6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356"/>
              <w:gridCol w:w="2287"/>
              <w:gridCol w:w="2255"/>
            </w:tblGrid>
            <w:tr w:rsidR="00362ABC" w14:paraId="0B305F5D" w14:textId="77777777" w:rsidTr="00863D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50BED5" w14:textId="306DB6ED" w:rsidR="00362ABC" w:rsidRDefault="00362ABC" w:rsidP="00362AB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B5B1F8" w14:textId="75696204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79409A" w14:textId="0EF00544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6B00EB0" w14:textId="7FE32894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62ABC" w14:paraId="470450C6" w14:textId="77777777" w:rsidTr="00863D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C73C10" w14:textId="271F0A88" w:rsidR="00362ABC" w:rsidRPr="004D2956" w:rsidRDefault="00362ABC" w:rsidP="00362AB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B582461" w14:textId="7BC2B608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9256D14" w14:textId="77777777" w:rsidR="00362ABC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0.008     N/m^2</w:t>
                  </w:r>
                </w:p>
                <w:p w14:paraId="0F786CAA" w14:textId="6BD67ADE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165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CA715B9" w14:textId="77777777" w:rsidR="00362ABC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10,881,582.000N/m^2</w:t>
                  </w:r>
                </w:p>
                <w:p w14:paraId="19ED7DEB" w14:textId="40F92BCE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3998</w:t>
                  </w:r>
                </w:p>
              </w:tc>
            </w:tr>
            <w:tr w:rsidR="00362ABC" w14:paraId="5B668E86" w14:textId="77777777" w:rsidTr="00863D7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9BA2CF" w14:textId="56CE2987" w:rsidR="00362ABC" w:rsidRDefault="00362ABC" w:rsidP="00362AB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E1C15E8" wp14:editId="22EFE236">
                        <wp:extent cx="6646545" cy="2513330"/>
                        <wp:effectExtent l="0" t="0" r="1905" b="127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2513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CC1A1BC" w14:textId="3250C916" w:rsidR="00362ABC" w:rsidRPr="004D2956" w:rsidRDefault="00362ABC" w:rsidP="00362AB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mount ass-Static 1-Stress-Stress1</w:t>
                  </w:r>
                </w:p>
              </w:tc>
            </w:tr>
          </w:tbl>
          <w:p w14:paraId="4C4B1E79" w14:textId="087693CF" w:rsidR="00362ABC" w:rsidRDefault="00362AB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4"/>
              <w:gridCol w:w="3422"/>
              <w:gridCol w:w="2220"/>
              <w:gridCol w:w="2255"/>
            </w:tblGrid>
            <w:tr w:rsidR="00362ABC" w14:paraId="57A872D3" w14:textId="77777777" w:rsidTr="00863D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BB3A18E" w14:textId="6DC353F1" w:rsidR="00362ABC" w:rsidRDefault="00362ABC" w:rsidP="00362AB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49A10C" w14:textId="158256D5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B428BE" w14:textId="61B30355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E8BE3A0" w14:textId="5C177688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62ABC" w14:paraId="1DC9750D" w14:textId="77777777" w:rsidTr="00863D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449F2AC" w14:textId="10884B26" w:rsidR="00362ABC" w:rsidRPr="004D2956" w:rsidRDefault="00362ABC" w:rsidP="00362AB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3EFB183" w14:textId="3949054C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0EBE3A" w14:textId="77777777" w:rsidR="00362ABC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        mm</w:t>
                  </w:r>
                </w:p>
                <w:p w14:paraId="2D79C057" w14:textId="6DA48930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444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F3B324" w14:textId="77777777" w:rsidR="00362ABC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0.00789   mm</w:t>
                  </w:r>
                </w:p>
                <w:p w14:paraId="32D4839A" w14:textId="072C1ECF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9876</w:t>
                  </w:r>
                </w:p>
              </w:tc>
            </w:tr>
            <w:tr w:rsidR="00362ABC" w14:paraId="03EB10F3" w14:textId="77777777" w:rsidTr="00863D7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9C3FD9" w14:textId="7BBFA758" w:rsidR="00362ABC" w:rsidRDefault="00362ABC" w:rsidP="00362AB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283C9F1" wp14:editId="68E63B66">
                        <wp:extent cx="6646545" cy="2513330"/>
                        <wp:effectExtent l="0" t="0" r="1905" b="127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2513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4A56A8" w14:textId="7F75D0F3" w:rsidR="00362ABC" w:rsidRPr="004D2956" w:rsidRDefault="00362ABC" w:rsidP="00362AB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mount ass-Static 1-Displacement-Displacement1</w:t>
                  </w:r>
                </w:p>
              </w:tc>
            </w:tr>
          </w:tbl>
          <w:p w14:paraId="4811199B" w14:textId="6BF5EA4E" w:rsidR="00362ABC" w:rsidRDefault="00362AB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362ABC" w14:paraId="6F3C1D5A" w14:textId="77777777" w:rsidTr="00863D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7D5D4B" w14:textId="11ADDD8A" w:rsidR="00362ABC" w:rsidRDefault="00362ABC" w:rsidP="00362AB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70DDFE" w14:textId="0992A8A7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010149" w14:textId="32B940D0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49B2737" w14:textId="5ACD6F1D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62ABC" w14:paraId="6318667E" w14:textId="77777777" w:rsidTr="00863D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03F049F" w14:textId="47FF4346" w:rsidR="00362ABC" w:rsidRPr="004D2956" w:rsidRDefault="00362ABC" w:rsidP="00362AB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CA13C93" w14:textId="655DDC35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5E4F78D" w14:textId="77777777" w:rsidR="00362ABC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2.708e-10 </w:t>
                  </w:r>
                </w:p>
                <w:p w14:paraId="109DB423" w14:textId="2BF9BEE8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1016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CA741D7" w14:textId="77777777" w:rsidR="00362ABC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3.238e-05 </w:t>
                  </w:r>
                </w:p>
                <w:p w14:paraId="0D14694D" w14:textId="5795A74D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694</w:t>
                  </w:r>
                </w:p>
              </w:tc>
            </w:tr>
            <w:tr w:rsidR="00362ABC" w14:paraId="0D72EACD" w14:textId="77777777" w:rsidTr="00863D7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20E077" w14:textId="35D4C1A5" w:rsidR="00362ABC" w:rsidRDefault="00362ABC" w:rsidP="00362AB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E15B0C8" wp14:editId="472A19FB">
                        <wp:extent cx="6646545" cy="2513330"/>
                        <wp:effectExtent l="0" t="0" r="1905" b="127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2513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A501644" w14:textId="137BCBC8" w:rsidR="00362ABC" w:rsidRPr="004D2956" w:rsidRDefault="00362ABC" w:rsidP="00362AB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mount ass-Static 1-Strain-Strain1</w:t>
                  </w:r>
                </w:p>
              </w:tc>
            </w:tr>
          </w:tbl>
          <w:p w14:paraId="542A9CBC" w14:textId="0CA66184" w:rsidR="00362ABC" w:rsidRDefault="00362AB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70"/>
              <w:gridCol w:w="7051"/>
            </w:tblGrid>
            <w:tr w:rsidR="00362ABC" w14:paraId="2D054003" w14:textId="77777777" w:rsidTr="00362A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E052FD5" w14:textId="745FB234" w:rsidR="00362ABC" w:rsidRDefault="00362ABC" w:rsidP="00362ABC">
                  <w:r>
                    <w:t>Name</w:t>
                  </w:r>
                </w:p>
              </w:tc>
              <w:tc>
                <w:tcPr>
                  <w:tcW w:w="790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2177FE" w14:textId="25DF2C32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62ABC" w14:paraId="707E7043" w14:textId="77777777" w:rsidTr="000D0A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D758CC8" w14:textId="4551346C" w:rsidR="00362ABC" w:rsidRPr="004D2956" w:rsidRDefault="00362ABC" w:rsidP="00362AB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0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9244BD8" w14:textId="2A2F0171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362ABC" w14:paraId="29F2D516" w14:textId="77777777" w:rsidTr="00362A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421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A5AF87" w14:textId="7E00EEE5" w:rsidR="00362ABC" w:rsidRDefault="00362ABC" w:rsidP="00362AB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4D9C41A" wp14:editId="2C210720">
                        <wp:extent cx="6646545" cy="2513330"/>
                        <wp:effectExtent l="0" t="0" r="1905" b="127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2513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84BAB2E" w14:textId="4B67CD38" w:rsidR="00362ABC" w:rsidRPr="004D2956" w:rsidRDefault="00362ABC" w:rsidP="00362AB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mount ass-Static 1-Displacement-Displacement1{1}</w:t>
                  </w:r>
                </w:p>
              </w:tc>
            </w:tr>
          </w:tbl>
          <w:p w14:paraId="65F7AA6A" w14:textId="63E56A82" w:rsidR="00362ABC" w:rsidRDefault="00362AB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2"/>
              <w:gridCol w:w="3422"/>
              <w:gridCol w:w="2234"/>
              <w:gridCol w:w="2243"/>
            </w:tblGrid>
            <w:tr w:rsidR="00362ABC" w14:paraId="53B6A599" w14:textId="77777777" w:rsidTr="00863D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9BF3FB" w14:textId="637390C3" w:rsidR="00362ABC" w:rsidRDefault="00362ABC" w:rsidP="00362AB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EBD374" w14:textId="103B7279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1BD8F0" w14:textId="36E82C77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95E5A30" w14:textId="5AED2F1C" w:rsidR="00362ABC" w:rsidRDefault="00362ABC" w:rsidP="00362AB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62ABC" w14:paraId="5F90BD60" w14:textId="77777777" w:rsidTr="00863D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0FBC756" w14:textId="0835D04D" w:rsidR="00362ABC" w:rsidRPr="004D2956" w:rsidRDefault="00362ABC" w:rsidP="00362AB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61ADF2B" w14:textId="693D8146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76AF558" w14:textId="77777777" w:rsidR="00362ABC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28.3      </w:t>
                  </w:r>
                </w:p>
                <w:p w14:paraId="7FF065E9" w14:textId="1D5310BB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4000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A67E9A9" w14:textId="77777777" w:rsidR="00362ABC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4.64e+10  </w:t>
                  </w:r>
                </w:p>
                <w:p w14:paraId="44828E0F" w14:textId="2F7BE0D9" w:rsidR="00362ABC" w:rsidRPr="004D2956" w:rsidRDefault="00362ABC" w:rsidP="00362AB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165</w:t>
                  </w:r>
                </w:p>
              </w:tc>
            </w:tr>
            <w:tr w:rsidR="00362ABC" w14:paraId="1AFB5E2B" w14:textId="77777777" w:rsidTr="00863D7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BDE33E" w14:textId="1A6C4E50" w:rsidR="00362ABC" w:rsidRDefault="00362ABC" w:rsidP="00362AB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80522A3" wp14:editId="2DEBA6BD">
                        <wp:extent cx="6646545" cy="2513330"/>
                        <wp:effectExtent l="0" t="0" r="1905" b="127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2513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C3936B" w14:textId="72B845A4" w:rsidR="00362ABC" w:rsidRPr="004D2956" w:rsidRDefault="00362ABC" w:rsidP="00362AB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mount ass-Static 1-Factor of Safety-Factor of Safety1</w:t>
                  </w:r>
                </w:p>
              </w:tc>
            </w:tr>
          </w:tbl>
          <w:p w14:paraId="7333DBEF" w14:textId="77777777" w:rsidR="00362ABC" w:rsidRPr="000B04D4" w:rsidRDefault="00362ABC" w:rsidP="000A7C6B"/>
          <w:bookmarkEnd w:id="24"/>
          <w:bookmarkEnd w:id="25"/>
          <w:bookmarkEnd w:id="26"/>
          <w:p w14:paraId="6C4D1576" w14:textId="0E55C2A3" w:rsidR="00EC2432" w:rsidRDefault="00EC2432" w:rsidP="000A7C6B"/>
        </w:tc>
      </w:tr>
    </w:tbl>
    <w:p w14:paraId="1D0C3D39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0B1701" w14:paraId="62959F82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600AA65" w14:textId="05E6A089" w:rsidR="000B1701" w:rsidRDefault="00362ABC" w:rsidP="00362ABC">
            <w:pPr>
              <w:pStyle w:val="Heading1"/>
              <w:outlineLvl w:val="0"/>
            </w:pPr>
            <w:bookmarkStart w:id="27" w:name="_Toc9712772"/>
            <w:r>
              <w:t>Conclusion</w:t>
            </w:r>
            <w:bookmarkEnd w:id="27"/>
          </w:p>
        </w:tc>
      </w:tr>
    </w:tbl>
    <w:p w14:paraId="7717CE49" w14:textId="1BE6462C" w:rsidR="00AC3438" w:rsidRDefault="00AC3438" w:rsidP="00FE0924"/>
    <w:p w14:paraId="60602EDF" w14:textId="457F287E" w:rsidR="00E72D22" w:rsidRPr="00E72D22" w:rsidRDefault="00E72D22" w:rsidP="00E72D22">
      <w:pPr>
        <w:tabs>
          <w:tab w:val="left" w:pos="5850"/>
        </w:tabs>
      </w:pPr>
    </w:p>
    <w:sectPr w:rsidR="00E72D22" w:rsidRPr="00E72D22" w:rsidSect="00362ABC">
      <w:headerReference w:type="default" r:id="rId32"/>
      <w:footerReference w:type="default" r:id="rId33"/>
      <w:headerReference w:type="first" r:id="rId34"/>
      <w:footerReference w:type="first" r:id="rId35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A5504" w14:textId="77777777" w:rsidR="00941E03" w:rsidRDefault="00941E03" w:rsidP="00F25CD7">
      <w:pPr>
        <w:spacing w:after="0" w:line="240" w:lineRule="auto"/>
      </w:pPr>
      <w:r>
        <w:separator/>
      </w:r>
    </w:p>
  </w:endnote>
  <w:endnote w:type="continuationSeparator" w:id="0">
    <w:p w14:paraId="1C661267" w14:textId="77777777" w:rsidR="00941E03" w:rsidRDefault="00941E03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2"/>
      <w:gridCol w:w="3848"/>
      <w:gridCol w:w="4442"/>
      <w:gridCol w:w="541"/>
    </w:tblGrid>
    <w:tr w:rsidR="00DC4D2F" w14:paraId="4925B0CC" w14:textId="77777777" w:rsidTr="003E1AE9">
      <w:tc>
        <w:tcPr>
          <w:tcW w:w="867" w:type="pct"/>
        </w:tcPr>
        <w:p w14:paraId="1AED05BE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6E2074A" wp14:editId="383E8829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201FE1A" w14:textId="77777777" w:rsidR="00DC4D2F" w:rsidRDefault="00362AB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717DE822" w14:textId="77777777" w:rsidR="00DC4D2F" w:rsidRDefault="00362AB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mount ass</w:t>
          </w:r>
        </w:p>
      </w:tc>
      <w:tc>
        <w:tcPr>
          <w:tcW w:w="0" w:type="auto"/>
          <w:vAlign w:val="bottom"/>
        </w:tcPr>
        <w:p w14:paraId="063F6581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45FC5F05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AFC01DC" w14:textId="77777777" w:rsidTr="00BF0BC4">
      <w:tc>
        <w:tcPr>
          <w:tcW w:w="1908" w:type="dxa"/>
        </w:tcPr>
        <w:p w14:paraId="3FC0DBDB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1FA6469" wp14:editId="0DEAEFFB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64BF470F" w14:textId="77777777" w:rsidR="00DC4D2F" w:rsidRDefault="00362AB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1915F6E0" w14:textId="77777777" w:rsidR="00DC4D2F" w:rsidRDefault="00362AB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mount ass</w:t>
          </w:r>
        </w:p>
      </w:tc>
      <w:tc>
        <w:tcPr>
          <w:tcW w:w="360" w:type="dxa"/>
          <w:vAlign w:val="bottom"/>
        </w:tcPr>
        <w:p w14:paraId="7AAC9C7B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0E03368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88CA9" w14:textId="77777777" w:rsidR="00941E03" w:rsidRDefault="00941E03" w:rsidP="00F25CD7">
      <w:pPr>
        <w:spacing w:after="0" w:line="240" w:lineRule="auto"/>
      </w:pPr>
      <w:r>
        <w:separator/>
      </w:r>
    </w:p>
  </w:footnote>
  <w:footnote w:type="continuationSeparator" w:id="0">
    <w:p w14:paraId="4C128A87" w14:textId="77777777" w:rsidR="00941E03" w:rsidRDefault="00941E03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00DE4C6F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1CB3C169" w14:textId="77777777"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370FAC17" w14:textId="77777777" w:rsidR="00DC4D2F" w:rsidRDefault="00362ABC" w:rsidP="00E217C8">
          <w:pPr>
            <w:pStyle w:val="Header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Curtin University</w:t>
          </w:r>
        </w:p>
        <w:p w14:paraId="6F49CB1D" w14:textId="77777777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7D0212CA" w14:textId="77777777" w:rsidR="00DC4D2F" w:rsidRDefault="00362ABC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Edward Munns</w:t>
          </w:r>
        </w:p>
        <w:p w14:paraId="5397C7F1" w14:textId="77777777" w:rsidR="00DC4D2F" w:rsidRPr="003E4713" w:rsidRDefault="00362ABC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25/05/2019</w:t>
          </w:r>
        </w:p>
      </w:tc>
    </w:tr>
  </w:tbl>
  <w:p w14:paraId="6B26F6AB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50D1EEBD" w14:textId="77777777"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14:paraId="6F4815EC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14:paraId="229B13EB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1B6F1B30" w14:textId="77777777"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1072B7D0" w14:textId="77777777" w:rsidR="00DC4D2F" w:rsidRPr="00B86860" w:rsidRDefault="00362ABC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Curtin University</w:t>
                </w:r>
              </w:p>
              <w:p w14:paraId="1C0262F5" w14:textId="77777777" w:rsidR="00DC4D2F" w:rsidRPr="00B86860" w:rsidRDefault="00DC4D2F" w:rsidP="00E217C8">
                <w:pPr>
                  <w:pStyle w:val="Header"/>
                </w:pPr>
              </w:p>
            </w:tc>
          </w:tr>
        </w:tbl>
        <w:p w14:paraId="3257D9B7" w14:textId="77777777" w:rsidR="00DC4D2F" w:rsidRDefault="00DC4D2F"/>
      </w:tc>
    </w:tr>
  </w:tbl>
  <w:p w14:paraId="3B7DF3C6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69FDC247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84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62ABC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2ABC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1E03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2D22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52FE0"/>
  <w15:docId w15:val="{187E5C3B-C848-4D89-A02D-3FB04092B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\Desktop\mech%20ass%204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EBC450-139A-4272-8E68-41D5AA392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3</TotalTime>
  <Pages>1</Pages>
  <Words>988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Ed Munns</dc:creator>
  <cp:lastModifiedBy>Ed Munns</cp:lastModifiedBy>
  <cp:revision>3</cp:revision>
  <dcterms:created xsi:type="dcterms:W3CDTF">2019-05-25T13:38:00Z</dcterms:created>
  <dcterms:modified xsi:type="dcterms:W3CDTF">2019-05-25T13:41:00Z</dcterms:modified>
</cp:coreProperties>
</file>